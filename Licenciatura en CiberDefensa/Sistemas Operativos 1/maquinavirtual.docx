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B9A2" w14:textId="2D06965C" w:rsidR="00021C04" w:rsidRDefault="00E54E91">
      <w:pPr>
        <w:rPr>
          <w:noProof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C31F76" wp14:editId="0C1DCEBC">
                <wp:simplePos x="0" y="0"/>
                <wp:positionH relativeFrom="margin">
                  <wp:align>center</wp:align>
                </wp:positionH>
                <wp:positionV relativeFrom="paragraph">
                  <wp:posOffset>1908175</wp:posOffset>
                </wp:positionV>
                <wp:extent cx="6837045" cy="7887335"/>
                <wp:effectExtent l="0" t="0" r="1905" b="0"/>
                <wp:wrapThrough wrapText="bothSides">
                  <wp:wrapPolygon edited="0">
                    <wp:start x="120" y="0"/>
                    <wp:lineTo x="120" y="4591"/>
                    <wp:lineTo x="4393" y="5008"/>
                    <wp:lineTo x="8245" y="5008"/>
                    <wp:lineTo x="8245" y="5530"/>
                    <wp:lineTo x="9268" y="5843"/>
                    <wp:lineTo x="10773" y="5843"/>
                    <wp:lineTo x="10773" y="9182"/>
                    <wp:lineTo x="0" y="9338"/>
                    <wp:lineTo x="0" y="21546"/>
                    <wp:lineTo x="20583" y="21546"/>
                    <wp:lineTo x="20703" y="9391"/>
                    <wp:lineTo x="20222" y="9338"/>
                    <wp:lineTo x="10713" y="9182"/>
                    <wp:lineTo x="10773" y="5843"/>
                    <wp:lineTo x="21546" y="5582"/>
                    <wp:lineTo x="21546" y="2869"/>
                    <wp:lineTo x="14384" y="2504"/>
                    <wp:lineTo x="14384" y="0"/>
                    <wp:lineTo x="120" y="0"/>
                  </wp:wrapPolygon>
                </wp:wrapThrough>
                <wp:docPr id="9" name="Grupo 9" descr="Título y texto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045" cy="7887694"/>
                          <a:chOff x="0" y="3228861"/>
                          <a:chExt cx="7007843" cy="6866810"/>
                        </a:xfrm>
                      </wpg:grpSpPr>
                      <wps:wsp>
                        <wps:cNvPr id="6" name="Cuadro de texto 6"/>
                        <wps:cNvSpPr txBox="1"/>
                        <wps:spPr>
                          <a:xfrm>
                            <a:off x="76191" y="3228861"/>
                            <a:ext cx="4567809" cy="146596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EBCC0C" w14:textId="77777777" w:rsidR="00E54E91" w:rsidRPr="00F108B0" w:rsidRDefault="00E54E91" w:rsidP="00E54E91">
                              <w:pPr>
                                <w:pStyle w:val="Subttulo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-10"/>
                                  <w:kern w:val="28"/>
                                  <w:sz w:val="56"/>
                                  <w:szCs w:val="56"/>
                                  <w:lang w:bidi="es-ES"/>
                                </w:rPr>
                              </w:pPr>
                              <w:r w:rsidRPr="00F108B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-10"/>
                                  <w:kern w:val="28"/>
                                  <w:sz w:val="56"/>
                                  <w:szCs w:val="56"/>
                                  <w:lang w:bidi="es-ES"/>
                                </w:rPr>
                                <w:t>Informe de Instalación y Ejecución de la Máquina Virtual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uadro de texto 7"/>
                        <wps:cNvSpPr txBox="1"/>
                        <wps:spPr>
                          <a:xfrm>
                            <a:off x="2719800" y="4149393"/>
                            <a:ext cx="4288043" cy="85980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FFCE42" w14:textId="77777777" w:rsidR="00E54E91" w:rsidRPr="00245F5C" w:rsidRDefault="00E54E91" w:rsidP="00E54E91">
                              <w:pPr>
                                <w:pStyle w:val="Ttulo1"/>
                                <w:rPr>
                                  <w:sz w:val="32"/>
                                  <w:szCs w:val="22"/>
                                </w:rPr>
                              </w:pPr>
                              <w:r w:rsidRPr="00245F5C">
                                <w:rPr>
                                  <w:sz w:val="32"/>
                                  <w:szCs w:val="22"/>
                                  <w:lang w:bidi="es-ES"/>
                                </w:rPr>
                                <w:t>Informe presentado por Martin Alejandro Torres</w:t>
                              </w:r>
                            </w:p>
                            <w:p w14:paraId="1398BB61" w14:textId="77777777" w:rsidR="00E54E91" w:rsidRPr="00245F5C" w:rsidRDefault="00E54E91" w:rsidP="00E54E91">
                              <w:pPr>
                                <w:pStyle w:val="Ttulo2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5F5C">
                                <w:rPr>
                                  <w:sz w:val="20"/>
                                  <w:szCs w:val="20"/>
                                  <w:lang w:bidi="es-ES"/>
                                </w:rPr>
                                <w:t>Fecha</w:t>
                              </w:r>
                              <w:r>
                                <w:rPr>
                                  <w:sz w:val="20"/>
                                  <w:szCs w:val="20"/>
                                  <w:lang w:bidi="es-ES"/>
                                </w:rPr>
                                <w:t xml:space="preserve"> 02/06/2025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adro de texto 8"/>
                        <wps:cNvSpPr txBox="1"/>
                        <wps:spPr>
                          <a:xfrm>
                            <a:off x="0" y="6218660"/>
                            <a:ext cx="6657975" cy="38770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594663" w14:textId="77777777" w:rsidR="00E54E91" w:rsidRPr="00F108B0" w:rsidRDefault="00E54E91" w:rsidP="00E54E91">
                              <w:pPr>
                                <w:pStyle w:val="Ttulo2"/>
                                <w:rPr>
                                  <w:b/>
                                  <w:bCs/>
                                  <w:color w:val="44546A" w:themeColor="text2"/>
                                  <w:sz w:val="40"/>
                                  <w:szCs w:val="40"/>
                                  <w:lang w:bidi="es-ES"/>
                                </w:rPr>
                              </w:pPr>
                              <w:r w:rsidRPr="00F108B0">
                                <w:rPr>
                                  <w:b/>
                                  <w:bCs/>
                                  <w:color w:val="44546A" w:themeColor="text2"/>
                                  <w:sz w:val="40"/>
                                  <w:szCs w:val="40"/>
                                  <w:lang w:bidi="es-ES"/>
                                </w:rPr>
                                <w:t>Introducción</w:t>
                              </w:r>
                            </w:p>
                            <w:p w14:paraId="2CEE2F1D" w14:textId="77777777" w:rsidR="00E54E91" w:rsidRPr="00F108B0" w:rsidRDefault="00E54E91" w:rsidP="00E54E9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es-ES"/>
                                </w:rPr>
                              </w:pPr>
                            </w:p>
                            <w:p w14:paraId="48923BA2" w14:textId="77777777" w:rsidR="00E54E91" w:rsidRPr="00F108B0" w:rsidRDefault="00E54E91" w:rsidP="00E54E91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108B0">
                                <w:rPr>
                                  <w:sz w:val="28"/>
                                  <w:szCs w:val="28"/>
                                  <w:lang w:bidi="es-ES"/>
                                </w:rPr>
                                <w:t>El propósito de este informe es documentar el proceso de instalación y ejecución de una máquina virtual. Se incluyen hasta tres capturas de pantalla que ilustran los pasos principales del procedimiento, acompañadas de una breve descripción explicativa.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1F76" id="Grupo 9" o:spid="_x0000_s1026" alt="Título y texto&#10;" style="position:absolute;margin-left:0;margin-top:150.25pt;width:538.35pt;height:621.05pt;z-index:251663360;mso-position-horizontal:center;mso-position-horizontal-relative:margin;mso-height-relative:margin" coordorigin=",32288" coordsize="70078,68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7" type="#_x0000_t202" style="position:absolute;left:761;top:32288;width:45679;height:14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" fillcolor="#323e4f [2415]" stroked="f" strokeweight=".5pt">
                  <v:textbox>
                    <w:txbxContent>
                      <w:p w14:paraId="5BEBCC0C" w14:textId="77777777" w:rsidR="00E54E91" w:rsidRPr="00F108B0" w:rsidRDefault="00E54E91" w:rsidP="00E54E91">
                        <w:pPr>
                          <w:pStyle w:val="Subttulo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pacing w:val="-10"/>
                            <w:kern w:val="28"/>
                            <w:sz w:val="56"/>
                            <w:szCs w:val="56"/>
                            <w:lang w:bidi="es-ES"/>
                          </w:rPr>
                        </w:pPr>
                        <w:r w:rsidRPr="00F108B0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pacing w:val="-10"/>
                            <w:kern w:val="28"/>
                            <w:sz w:val="56"/>
                            <w:szCs w:val="56"/>
                            <w:lang w:bidi="es-ES"/>
                          </w:rPr>
                          <w:t>Informe de Instalación y Ejecución de la Máquina Virtual</w:t>
                        </w:r>
                      </w:p>
                    </w:txbxContent>
                  </v:textbox>
                </v:shape>
                <v:shape id="Cuadro de texto 7" o:spid="_x0000_s1028" type="#_x0000_t202" style="position:absolute;left:27198;top:41493;width:42880;height:8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" fillcolor="#f2f2f2 [3052]" stroked="f" strokeweight=".5pt">
                  <v:textbox>
                    <w:txbxContent>
                      <w:p w14:paraId="7FFFCE42" w14:textId="77777777" w:rsidR="00E54E91" w:rsidRPr="00245F5C" w:rsidRDefault="00E54E91" w:rsidP="00E54E91">
                        <w:pPr>
                          <w:pStyle w:val="Ttulo1"/>
                          <w:rPr>
                            <w:sz w:val="32"/>
                            <w:szCs w:val="22"/>
                          </w:rPr>
                        </w:pPr>
                        <w:r w:rsidRPr="00245F5C">
                          <w:rPr>
                            <w:sz w:val="32"/>
                            <w:szCs w:val="22"/>
                            <w:lang w:bidi="es-ES"/>
                          </w:rPr>
                          <w:t>Informe presentado por Martin Alejandro Torres</w:t>
                        </w:r>
                      </w:p>
                      <w:p w14:paraId="1398BB61" w14:textId="77777777" w:rsidR="00E54E91" w:rsidRPr="00245F5C" w:rsidRDefault="00E54E91" w:rsidP="00E54E91">
                        <w:pPr>
                          <w:pStyle w:val="Ttulo2"/>
                          <w:rPr>
                            <w:sz w:val="20"/>
                            <w:szCs w:val="20"/>
                          </w:rPr>
                        </w:pPr>
                        <w:r w:rsidRPr="00245F5C">
                          <w:rPr>
                            <w:sz w:val="20"/>
                            <w:szCs w:val="20"/>
                            <w:lang w:bidi="es-ES"/>
                          </w:rPr>
                          <w:t>Fecha</w:t>
                        </w:r>
                        <w:r>
                          <w:rPr>
                            <w:sz w:val="20"/>
                            <w:szCs w:val="20"/>
                            <w:lang w:bidi="es-ES"/>
                          </w:rPr>
                          <w:t xml:space="preserve"> 02/06/2025</w:t>
                        </w:r>
                      </w:p>
                    </w:txbxContent>
                  </v:textbox>
                </v:shape>
                <v:shape id="Cuadro de texto 8" o:spid="_x0000_s1029" type="#_x0000_t202" style="position:absolute;top:62186;width:66579;height:38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65594663" w14:textId="77777777" w:rsidR="00E54E91" w:rsidRPr="00F108B0" w:rsidRDefault="00E54E91" w:rsidP="00E54E91">
                        <w:pPr>
                          <w:pStyle w:val="Ttulo2"/>
                          <w:rPr>
                            <w:b/>
                            <w:bCs/>
                            <w:color w:val="44546A" w:themeColor="text2"/>
                            <w:sz w:val="40"/>
                            <w:szCs w:val="40"/>
                            <w:lang w:bidi="es-ES"/>
                          </w:rPr>
                        </w:pPr>
                        <w:r w:rsidRPr="00F108B0">
                          <w:rPr>
                            <w:b/>
                            <w:bCs/>
                            <w:color w:val="44546A" w:themeColor="text2"/>
                            <w:sz w:val="40"/>
                            <w:szCs w:val="40"/>
                            <w:lang w:bidi="es-ES"/>
                          </w:rPr>
                          <w:t>Introducción</w:t>
                        </w:r>
                      </w:p>
                      <w:p w14:paraId="2CEE2F1D" w14:textId="77777777" w:rsidR="00E54E91" w:rsidRPr="00F108B0" w:rsidRDefault="00E54E91" w:rsidP="00E54E9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es-ES"/>
                          </w:rPr>
                        </w:pPr>
                      </w:p>
                      <w:p w14:paraId="48923BA2" w14:textId="77777777" w:rsidR="00E54E91" w:rsidRPr="00F108B0" w:rsidRDefault="00E54E91" w:rsidP="00E54E91">
                        <w:pPr>
                          <w:rPr>
                            <w:sz w:val="28"/>
                            <w:szCs w:val="28"/>
                          </w:rPr>
                        </w:pPr>
                        <w:r w:rsidRPr="00F108B0">
                          <w:rPr>
                            <w:sz w:val="28"/>
                            <w:szCs w:val="28"/>
                            <w:lang w:bidi="es-ES"/>
                          </w:rPr>
                          <w:t>El propósito de este informe es documentar el proceso de instalación y ejecución de una máquina virtual. Se incluyen hasta tres capturas de pantalla que ilustran los pasos principales del procedimiento, acompañadas de una breve descripción explicativa.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  <w:r w:rsidR="00D76AB2">
        <w:rPr>
          <w:noProof/>
          <w:lang w:bidi="es-ES"/>
        </w:rPr>
        <w:drawing>
          <wp:anchor distT="0" distB="0" distL="114300" distR="114300" simplePos="0" relativeHeight="251657216" behindDoc="1" locked="0" layoutInCell="1" allowOverlap="1" wp14:anchorId="021FD0D8" wp14:editId="199B8CD1">
            <wp:simplePos x="0" y="0"/>
            <wp:positionH relativeFrom="column">
              <wp:posOffset>-165735</wp:posOffset>
            </wp:positionH>
            <wp:positionV relativeFrom="paragraph">
              <wp:posOffset>-35576</wp:posOffset>
            </wp:positionV>
            <wp:extent cx="7926515" cy="4096987"/>
            <wp:effectExtent l="0" t="0" r="0" b="0"/>
            <wp:wrapNone/>
            <wp:docPr id="5" name="Imagen 5" descr="portátil en mesa de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51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911"/>
      </w:tblGrid>
      <w:tr w:rsidR="00021C04" w14:paraId="7858C4FB" w14:textId="77777777" w:rsidTr="00BE5CE3">
        <w:trPr>
          <w:trHeight w:val="15145"/>
        </w:trPr>
        <w:tc>
          <w:tcPr>
            <w:tcW w:w="12229" w:type="dxa"/>
          </w:tcPr>
          <w:p w14:paraId="3AA573D0" w14:textId="6C2F1668" w:rsidR="00021C04" w:rsidRDefault="00021C04" w:rsidP="00D76AB2">
            <w:pPr>
              <w:ind w:left="720"/>
              <w:rPr>
                <w:noProof/>
              </w:rPr>
            </w:pPr>
          </w:p>
        </w:tc>
      </w:tr>
      <w:tr w:rsidR="00A1111B" w14:paraId="411321A5" w14:textId="77777777" w:rsidTr="00A1111B">
        <w:trPr>
          <w:trHeight w:val="900"/>
        </w:trPr>
        <w:tc>
          <w:tcPr>
            <w:tcW w:w="12229" w:type="dxa"/>
            <w:vAlign w:val="bottom"/>
          </w:tcPr>
          <w:p w14:paraId="0089C9E6" w14:textId="77777777" w:rsidR="00A1111B" w:rsidRDefault="00A1111B" w:rsidP="00A1111B">
            <w:pPr>
              <w:ind w:left="720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>Página 1</w:t>
            </w:r>
          </w:p>
        </w:tc>
      </w:tr>
    </w:tbl>
    <w:p w14:paraId="15FE8D6A" w14:textId="77777777" w:rsidR="000B4502" w:rsidRDefault="000B4502">
      <w:pPr>
        <w:rPr>
          <w:noProof/>
        </w:rPr>
      </w:pPr>
    </w:p>
    <w:p w14:paraId="6183CB9C" w14:textId="77777777" w:rsidR="000B4502" w:rsidRDefault="000B4502">
      <w:pPr>
        <w:rPr>
          <w:noProof/>
        </w:rPr>
      </w:pPr>
    </w:p>
    <w:tbl>
      <w:tblPr>
        <w:tblW w:w="11615" w:type="dxa"/>
        <w:tblInd w:w="5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0960"/>
        <w:gridCol w:w="50"/>
        <w:gridCol w:w="841"/>
      </w:tblGrid>
      <w:tr w:rsidR="00F108B0" w14:paraId="0CBF0D67" w14:textId="77777777" w:rsidTr="00776712">
        <w:trPr>
          <w:trHeight w:val="2987"/>
        </w:trPr>
        <w:tc>
          <w:tcPr>
            <w:tcW w:w="5716" w:type="dxa"/>
            <w:gridSpan w:val="2"/>
          </w:tcPr>
          <w:p w14:paraId="438892A0" w14:textId="77777777" w:rsidR="00515218" w:rsidRDefault="00515218" w:rsidP="000B4502">
            <w:pPr>
              <w:rPr>
                <w:noProof/>
              </w:rPr>
            </w:pPr>
            <w:r w:rsidRPr="000B4502">
              <w:rPr>
                <w:noProof/>
                <w:lang w:bidi="es-ES"/>
              </w:rPr>
              <w:lastRenderedPageBreak/>
              <mc:AlternateContent>
                <mc:Choice Requires="wps">
                  <w:drawing>
                    <wp:inline distT="0" distB="0" distL="0" distR="0" wp14:anchorId="20949498" wp14:editId="2E162BCE">
                      <wp:extent cx="4969565" cy="1665027"/>
                      <wp:effectExtent l="0" t="0" r="0" b="0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9565" cy="166502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A34583" w14:textId="734E0A16" w:rsidR="00515218" w:rsidRPr="00F108B0" w:rsidRDefault="00F108B0" w:rsidP="00F108B0">
                                  <w:pPr>
                                    <w:pStyle w:val="Subttulo"/>
                                    <w:rPr>
                                      <w:rFonts w:asciiTheme="majorHAnsi" w:eastAsiaTheme="majorEastAsia" w:hAnsiTheme="majorHAnsi" w:cstheme="majorBidi"/>
                                      <w:color w:val="44546A" w:themeColor="text2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:lang w:bidi="es-ES"/>
                                    </w:rPr>
                                  </w:pPr>
                                  <w:r w:rsidRPr="00F108B0">
                                    <w:rPr>
                                      <w:rFonts w:asciiTheme="majorHAnsi" w:eastAsiaTheme="majorEastAsia" w:hAnsiTheme="majorHAnsi" w:cstheme="majorBidi"/>
                                      <w:color w:val="44546A" w:themeColor="text2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:lang w:bidi="es-ES"/>
                                    </w:rPr>
                                    <w:t>Instalación y Ejecución de la Máquina Virtual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949498" id="Cuadro de texto 10" o:spid="_x0000_s1030" type="#_x0000_t202" style="width:391.3pt;height:13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" filled="f" stroked="f" strokeweight=".5pt">
                      <v:textbox>
                        <w:txbxContent>
                          <w:p w14:paraId="20A34583" w14:textId="734E0A16" w:rsidR="00515218" w:rsidRPr="00F108B0" w:rsidRDefault="00F108B0" w:rsidP="00F108B0">
                            <w:pPr>
                              <w:pStyle w:val="Subttulo"/>
                              <w:rPr>
                                <w:rFonts w:asciiTheme="majorHAnsi" w:eastAsiaTheme="majorEastAsia" w:hAnsiTheme="majorHAnsi" w:cstheme="majorBidi"/>
                                <w:color w:val="44546A" w:themeColor="text2"/>
                                <w:spacing w:val="-10"/>
                                <w:kern w:val="28"/>
                                <w:sz w:val="56"/>
                                <w:szCs w:val="56"/>
                                <w:lang w:bidi="es-ES"/>
                              </w:rPr>
                            </w:pPr>
                            <w:r w:rsidRPr="00F108B0">
                              <w:rPr>
                                <w:rFonts w:asciiTheme="majorHAnsi" w:eastAsiaTheme="majorEastAsia" w:hAnsiTheme="majorHAnsi" w:cstheme="majorBidi"/>
                                <w:color w:val="44546A" w:themeColor="text2"/>
                                <w:spacing w:val="-10"/>
                                <w:kern w:val="28"/>
                                <w:sz w:val="56"/>
                                <w:szCs w:val="56"/>
                                <w:lang w:bidi="es-ES"/>
                              </w:rPr>
                              <w:t>Instalación y Ejecución de la Máquina Virtual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827110B" w14:textId="7B3A9097" w:rsidR="00F108B0" w:rsidRDefault="00F108B0" w:rsidP="000B4502">
            <w:pPr>
              <w:rPr>
                <w:noProof/>
              </w:rPr>
            </w:pP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EB566C0" wp14:editId="2DE40FF5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208280</wp:posOffset>
                      </wp:positionV>
                      <wp:extent cx="6725920" cy="7251065"/>
                      <wp:effectExtent l="0" t="0" r="0" b="6985"/>
                      <wp:wrapThrough wrapText="bothSides">
                        <wp:wrapPolygon edited="0">
                          <wp:start x="0" y="0"/>
                          <wp:lineTo x="0" y="21564"/>
                          <wp:lineTo x="21535" y="21564"/>
                          <wp:lineTo x="21535" y="0"/>
                          <wp:lineTo x="0" y="0"/>
                        </wp:wrapPolygon>
                      </wp:wrapThrough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5920" cy="7251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4817D5" w14:textId="77777777" w:rsidR="004B456A" w:rsidRPr="004B456A" w:rsidRDefault="004B456A" w:rsidP="004B456A">
                                  <w:pPr>
                                    <w:pStyle w:val="Ttulo2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4B456A">
                                    <w:rPr>
                                      <w:sz w:val="44"/>
                                      <w:szCs w:val="44"/>
                                    </w:rPr>
                                    <w:t>Descarga del Software de Virtualización</w:t>
                                  </w:r>
                                </w:p>
                                <w:p w14:paraId="7345B7F1" w14:textId="76707BE4" w:rsidR="00F108B0" w:rsidRDefault="004B456A" w:rsidP="004B456A">
                                  <w:r w:rsidRPr="004B456A">
                                    <w:rPr>
                                      <w:b/>
                                      <w:bCs/>
                                    </w:rPr>
                                    <w:t>Descripción:</w:t>
                                  </w:r>
                                  <w:r w:rsidRPr="004B456A">
                                    <w:br/>
                                    <w:t>En esta etapa se procede a la descarga del software de virtualización, en este caso VirtualBox, desde el sitio oficial de Oracle. Se selecciona la versión correspondiente al sistema operativo del equipo anfitrión.</w:t>
                                  </w:r>
                                </w:p>
                                <w:p w14:paraId="5285D851" w14:textId="20C38EF2" w:rsidR="004B456A" w:rsidRDefault="004B456A" w:rsidP="004B456A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94FA7D8" wp14:editId="443BEEF3">
                                        <wp:extent cx="6536690" cy="3562985"/>
                                        <wp:effectExtent l="0" t="0" r="0" b="0"/>
                                        <wp:docPr id="908599439" name="Imagen 1" descr="Una captura de pantalla de una computadora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8599439" name="Imagen 1" descr="Una captura de pantalla de una computadora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536690" cy="3562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06BE3E4" w14:textId="2E1B4013" w:rsidR="004B456A" w:rsidRDefault="004B456A" w:rsidP="00F108B0"/>
                                <w:p w14:paraId="2F3746D3" w14:textId="53B0509E" w:rsidR="00F108B0" w:rsidRDefault="00F108B0" w:rsidP="00F108B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566C0" id="Cuadro de texto 11" o:spid="_x0000_s1031" type="#_x0000_t202" style="position:absolute;margin-left:15.15pt;margin-top:16.4pt;width:529.6pt;height:570.9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" fillcolor="white [3201]" stroked="f" strokeweight=".5pt">
                      <v:textbox>
                        <w:txbxContent>
                          <w:p w14:paraId="6A4817D5" w14:textId="77777777" w:rsidR="004B456A" w:rsidRPr="004B456A" w:rsidRDefault="004B456A" w:rsidP="004B456A">
                            <w:pPr>
                              <w:pStyle w:val="Ttulo2"/>
                              <w:rPr>
                                <w:sz w:val="44"/>
                                <w:szCs w:val="44"/>
                              </w:rPr>
                            </w:pPr>
                            <w:r w:rsidRPr="004B456A">
                              <w:rPr>
                                <w:sz w:val="44"/>
                                <w:szCs w:val="44"/>
                              </w:rPr>
                              <w:t>Descarga del Software de Virtualización</w:t>
                            </w:r>
                          </w:p>
                          <w:p w14:paraId="7345B7F1" w14:textId="76707BE4" w:rsidR="00F108B0" w:rsidRDefault="004B456A" w:rsidP="004B456A">
                            <w:r w:rsidRPr="004B456A">
                              <w:rPr>
                                <w:b/>
                                <w:bCs/>
                              </w:rPr>
                              <w:t>Descripción:</w:t>
                            </w:r>
                            <w:r w:rsidRPr="004B456A">
                              <w:br/>
                              <w:t>En esta etapa se procede a la descarga del software de virtualización, en este caso VirtualBox, desde el sitio oficial de Oracle. Se selecciona la versión correspondiente al sistema operativo del equipo anfitrión.</w:t>
                            </w:r>
                          </w:p>
                          <w:p w14:paraId="5285D851" w14:textId="20C38EF2" w:rsidR="004B456A" w:rsidRDefault="004B456A" w:rsidP="004B45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4FA7D8" wp14:editId="443BEEF3">
                                  <wp:extent cx="6536690" cy="3562985"/>
                                  <wp:effectExtent l="0" t="0" r="0" b="0"/>
                                  <wp:docPr id="908599439" name="Imagen 1" descr="Una captura de pantalla de una computador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8599439" name="Imagen 1" descr="Una captura de pantalla de una computador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36690" cy="3562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6BE3E4" w14:textId="2E1B4013" w:rsidR="004B456A" w:rsidRDefault="004B456A" w:rsidP="00F108B0"/>
                          <w:p w14:paraId="2F3746D3" w14:textId="53B0509E" w:rsidR="00F108B0" w:rsidRDefault="00F108B0" w:rsidP="00F108B0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</w:t>
            </w:r>
          </w:p>
        </w:tc>
        <w:tc>
          <w:tcPr>
            <w:tcW w:w="5899" w:type="dxa"/>
          </w:tcPr>
          <w:p w14:paraId="2DC57FA8" w14:textId="0B56C6FA" w:rsidR="00515218" w:rsidRDefault="00515218" w:rsidP="000B4502">
            <w:pPr>
              <w:rPr>
                <w:noProof/>
              </w:rPr>
            </w:pPr>
          </w:p>
        </w:tc>
      </w:tr>
      <w:tr w:rsidR="004B456A" w14:paraId="002537E9" w14:textId="77777777" w:rsidTr="00BE5CE3">
        <w:trPr>
          <w:trHeight w:val="8753"/>
        </w:trPr>
        <w:tc>
          <w:tcPr>
            <w:tcW w:w="3834" w:type="dxa"/>
          </w:tcPr>
          <w:p w14:paraId="4A5D107C" w14:textId="77777777" w:rsidR="000B4502" w:rsidRDefault="000B4502">
            <w:pPr>
              <w:rPr>
                <w:noProof/>
              </w:rPr>
            </w:pPr>
          </w:p>
          <w:p w14:paraId="7A04B553" w14:textId="77777777" w:rsidR="004B456A" w:rsidRDefault="004B456A">
            <w:pPr>
              <w:rPr>
                <w:noProof/>
              </w:rPr>
            </w:pPr>
          </w:p>
          <w:p w14:paraId="1871D2D5" w14:textId="25465993" w:rsidR="004B456A" w:rsidRDefault="004B456A">
            <w:pPr>
              <w:rPr>
                <w:noProof/>
              </w:rPr>
            </w:pP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E72F20" wp14:editId="5E18A8E8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239395</wp:posOffset>
                      </wp:positionV>
                      <wp:extent cx="6797040" cy="7266940"/>
                      <wp:effectExtent l="0" t="0" r="3810" b="0"/>
                      <wp:wrapThrough wrapText="bothSides">
                        <wp:wrapPolygon edited="0">
                          <wp:start x="0" y="0"/>
                          <wp:lineTo x="0" y="21517"/>
                          <wp:lineTo x="21552" y="21517"/>
                          <wp:lineTo x="21552" y="0"/>
                          <wp:lineTo x="0" y="0"/>
                        </wp:wrapPolygon>
                      </wp:wrapThrough>
                      <wp:docPr id="867583053" name="Cuadro de texto 867583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97040" cy="7266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C357EA" w14:textId="77777777" w:rsidR="004B456A" w:rsidRDefault="004B456A" w:rsidP="004B456A">
                                  <w:pPr>
                                    <w:pStyle w:val="Ttulo1"/>
                                  </w:pPr>
                                  <w:r w:rsidRPr="00F108B0">
                                    <w:rPr>
                                      <w:lang w:bidi="es-ES"/>
                                    </w:rPr>
                                    <w:t>Instalación de la Máquina Virtual</w:t>
                                  </w:r>
                                </w:p>
                                <w:p w14:paraId="2910ABEA" w14:textId="77777777" w:rsidR="004B456A" w:rsidRDefault="004B456A" w:rsidP="004B456A">
                                  <w:pPr>
                                    <w:rPr>
                                      <w:lang w:bidi="es-ES"/>
                                    </w:rPr>
                                  </w:pPr>
                                  <w:r w:rsidRPr="00F108B0">
                                    <w:rPr>
                                      <w:b/>
                                      <w:bCs/>
                                      <w:lang w:bidi="es-ES"/>
                                    </w:rPr>
                                    <w:t>Descripción:</w:t>
                                  </w:r>
                                  <w:r w:rsidRPr="00F108B0">
                                    <w:rPr>
                                      <w:lang w:bidi="es-ES"/>
                                    </w:rPr>
                                    <w:br/>
                                    <w:t>Aquí se muestra el proceso de instalación del software. Se siguen los pasos del asistente de instalación, aceptando los términos y condiciones, y seleccionando los componentes deseados. Al finalizar, se confirma que el programa se ha instalado correctamente.</w:t>
                                  </w:r>
                                  <w:r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  <w:p w14:paraId="7F9FE5CE" w14:textId="77777777" w:rsidR="004B456A" w:rsidRDefault="004B456A" w:rsidP="004B456A">
                                  <w:r>
                                    <w:rPr>
                                      <w:noProof/>
                                      <w:lang w:bidi="es-ES"/>
                                    </w:rPr>
                                    <w:drawing>
                                      <wp:inline distT="0" distB="0" distL="0" distR="0" wp14:anchorId="78D7FB61" wp14:editId="10D3B7FF">
                                        <wp:extent cx="6535303" cy="3411110"/>
                                        <wp:effectExtent l="0" t="0" r="0" b="0"/>
                                        <wp:docPr id="422316707" name="Imagen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553972" cy="34208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37A232D" w14:textId="77777777" w:rsidR="004B456A" w:rsidRDefault="004B456A" w:rsidP="004B456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72F20" id="Cuadro de texto 867583053" o:spid="_x0000_s1032" type="#_x0000_t202" style="position:absolute;margin-left:6.5pt;margin-top:18.85pt;width:535.2pt;height:57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" fillcolor="white [3201]" stroked="f" strokeweight=".5pt">
                      <v:textbox>
                        <w:txbxContent>
                          <w:p w14:paraId="68C357EA" w14:textId="77777777" w:rsidR="004B456A" w:rsidRDefault="004B456A" w:rsidP="004B456A">
                            <w:pPr>
                              <w:pStyle w:val="Ttulo1"/>
                            </w:pPr>
                            <w:r w:rsidRPr="00F108B0">
                              <w:rPr>
                                <w:lang w:bidi="es-ES"/>
                              </w:rPr>
                              <w:t>Instalación de la Máquina Virtual</w:t>
                            </w:r>
                          </w:p>
                          <w:p w14:paraId="2910ABEA" w14:textId="77777777" w:rsidR="004B456A" w:rsidRDefault="004B456A" w:rsidP="004B456A">
                            <w:pPr>
                              <w:rPr>
                                <w:lang w:bidi="es-ES"/>
                              </w:rPr>
                            </w:pPr>
                            <w:r w:rsidRPr="00F108B0">
                              <w:rPr>
                                <w:b/>
                                <w:bCs/>
                                <w:lang w:bidi="es-ES"/>
                              </w:rPr>
                              <w:t>Descripción:</w:t>
                            </w:r>
                            <w:r w:rsidRPr="00F108B0">
                              <w:rPr>
                                <w:lang w:bidi="es-ES"/>
                              </w:rPr>
                              <w:br/>
                              <w:t>Aquí se muestra el proceso de instalación del software. Se siguen los pasos del asistente de instalación, aceptando los términos y condiciones, y seleccionando los componentes deseados. Al finalizar, se confirma que el programa se ha instalado correctamente.</w:t>
                            </w:r>
                            <w:r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  <w:p w14:paraId="7F9FE5CE" w14:textId="77777777" w:rsidR="004B456A" w:rsidRDefault="004B456A" w:rsidP="004B456A"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8D7FB61" wp14:editId="10D3B7FF">
                                  <wp:extent cx="6535303" cy="3411110"/>
                                  <wp:effectExtent l="0" t="0" r="0" b="0"/>
                                  <wp:docPr id="42231670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3972" cy="34208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7A232D" w14:textId="77777777" w:rsidR="004B456A" w:rsidRDefault="004B456A" w:rsidP="004B456A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7780" w:type="dxa"/>
            <w:gridSpan w:val="2"/>
          </w:tcPr>
          <w:p w14:paraId="61B1E183" w14:textId="09E657D2" w:rsidR="000B4502" w:rsidRDefault="000B4502">
            <w:pPr>
              <w:rPr>
                <w:noProof/>
              </w:rPr>
            </w:pPr>
          </w:p>
        </w:tc>
      </w:tr>
      <w:tr w:rsidR="000B4502" w14:paraId="29DC2C02" w14:textId="77777777" w:rsidTr="00BE5CE3">
        <w:trPr>
          <w:trHeight w:val="2655"/>
        </w:trPr>
        <w:tc>
          <w:tcPr>
            <w:tcW w:w="11615" w:type="dxa"/>
            <w:gridSpan w:val="3"/>
            <w:vAlign w:val="center"/>
          </w:tcPr>
          <w:p w14:paraId="7A110CC4" w14:textId="77777777" w:rsidR="000B4502" w:rsidRDefault="000B4502" w:rsidP="00515218">
            <w:pPr>
              <w:ind w:left="720"/>
              <w:rPr>
                <w:noProof/>
              </w:rPr>
            </w:pPr>
          </w:p>
          <w:p w14:paraId="25C7EBDF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6D4ED91C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6D769B76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29C9755B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34CD545F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2DB02B90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1635EBA3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0FE7A794" w14:textId="77777777" w:rsidR="004B456A" w:rsidRDefault="004B456A" w:rsidP="00515218">
            <w:pPr>
              <w:ind w:left="720"/>
              <w:rPr>
                <w:noProof/>
              </w:rPr>
            </w:pPr>
          </w:p>
          <w:p w14:paraId="2EDE868A" w14:textId="2D77DFA1" w:rsidR="004B456A" w:rsidRPr="000B4502" w:rsidRDefault="004B456A" w:rsidP="00515218">
            <w:pPr>
              <w:ind w:left="720"/>
              <w:rPr>
                <w:noProof/>
              </w:rPr>
            </w:pPr>
            <w:r w:rsidRPr="000B4502">
              <w:rPr>
                <w:noProof/>
                <w:lang w:bidi="es-E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CAE366" wp14:editId="05CB0874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281940</wp:posOffset>
                      </wp:positionV>
                      <wp:extent cx="6367780" cy="7251065"/>
                      <wp:effectExtent l="0" t="0" r="0" b="6985"/>
                      <wp:wrapThrough wrapText="bothSides">
                        <wp:wrapPolygon edited="0">
                          <wp:start x="0" y="0"/>
                          <wp:lineTo x="0" y="21564"/>
                          <wp:lineTo x="21518" y="21564"/>
                          <wp:lineTo x="21518" y="0"/>
                          <wp:lineTo x="0" y="0"/>
                        </wp:wrapPolygon>
                      </wp:wrapThrough>
                      <wp:docPr id="350486067" name="Cuadro de texto 350486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67780" cy="7251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CD106B" w14:textId="77777777" w:rsidR="004B456A" w:rsidRPr="004B456A" w:rsidRDefault="004B456A" w:rsidP="004B456A">
                                  <w:pPr>
                                    <w:pStyle w:val="Ttulo2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4B456A">
                                    <w:rPr>
                                      <w:sz w:val="44"/>
                                      <w:szCs w:val="44"/>
                                    </w:rPr>
                                    <w:t>Ejecución de la Máquina Virtual</w:t>
                                  </w:r>
                                </w:p>
                                <w:p w14:paraId="24FB956A" w14:textId="77777777" w:rsidR="004B456A" w:rsidRPr="004B456A" w:rsidRDefault="004B456A" w:rsidP="004B456A">
                                  <w:r w:rsidRPr="004B456A">
                                    <w:rPr>
                                      <w:b/>
                                      <w:bCs/>
                                    </w:rPr>
                                    <w:t>Descripción:</w:t>
                                  </w:r>
                                  <w:r w:rsidRPr="004B456A">
                                    <w:br/>
                                    <w:t>En esta imagen se observa la ejecución de la máquina virtual con un sistema operativo instalado. Se confirma que el entorno virtual funciona correctamente y que se ha iniciado con éxito.</w:t>
                                  </w:r>
                                </w:p>
                                <w:p w14:paraId="629FD45B" w14:textId="59085E34" w:rsidR="004B456A" w:rsidRDefault="00914F44" w:rsidP="004B456A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CDCB2B" wp14:editId="0BB11F50">
                                        <wp:extent cx="6178550" cy="3437890"/>
                                        <wp:effectExtent l="0" t="0" r="0" b="0"/>
                                        <wp:docPr id="115641741" name="Imagen 2" descr="Interfaz de usuario gráfica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5641741" name="Imagen 2" descr="Interfaz de usuario gráfica, Aplicación&#10;&#10;El contenido generado por IA puede ser incorrecto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78550" cy="34378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AE366" id="Cuadro de texto 350486067" o:spid="_x0000_s1033" type="#_x0000_t202" style="position:absolute;left:0;text-align:left;margin-left:28.05pt;margin-top:22.2pt;width:501.4pt;height:57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" fillcolor="white [3201]" stroked="f" strokeweight=".5pt">
                      <v:textbox>
                        <w:txbxContent>
                          <w:p w14:paraId="1BCD106B" w14:textId="77777777" w:rsidR="004B456A" w:rsidRPr="004B456A" w:rsidRDefault="004B456A" w:rsidP="004B456A">
                            <w:pPr>
                              <w:pStyle w:val="Ttulo2"/>
                              <w:rPr>
                                <w:sz w:val="44"/>
                                <w:szCs w:val="44"/>
                              </w:rPr>
                            </w:pPr>
                            <w:r w:rsidRPr="004B456A">
                              <w:rPr>
                                <w:sz w:val="44"/>
                                <w:szCs w:val="44"/>
                              </w:rPr>
                              <w:t>Ejecución de la Máquina Virtual</w:t>
                            </w:r>
                          </w:p>
                          <w:p w14:paraId="24FB956A" w14:textId="77777777" w:rsidR="004B456A" w:rsidRPr="004B456A" w:rsidRDefault="004B456A" w:rsidP="004B456A">
                            <w:r w:rsidRPr="004B456A">
                              <w:rPr>
                                <w:b/>
                                <w:bCs/>
                              </w:rPr>
                              <w:t>Descripción:</w:t>
                            </w:r>
                            <w:r w:rsidRPr="004B456A">
                              <w:br/>
                              <w:t>En esta imagen se observa la ejecución de la máquina virtual con un sistema operativo instalado. Se confirma que el entorno virtual funciona correctamente y que se ha iniciado con éxito.</w:t>
                            </w:r>
                          </w:p>
                          <w:p w14:paraId="629FD45B" w14:textId="59085E34" w:rsidR="004B456A" w:rsidRDefault="00914F44" w:rsidP="004B45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CDCB2B" wp14:editId="0BB11F50">
                                  <wp:extent cx="6178550" cy="3437890"/>
                                  <wp:effectExtent l="0" t="0" r="0" b="0"/>
                                  <wp:docPr id="115641741" name="Imagen 2" descr="Interfaz de usuario gráfica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641741" name="Imagen 2" descr="Interfaz de usuario gráfica, Aplicación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78550" cy="3437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</w:tr>
      <w:tr w:rsidR="00A1111B" w14:paraId="20EDA617" w14:textId="77777777" w:rsidTr="00776712">
        <w:trPr>
          <w:trHeight w:val="633"/>
        </w:trPr>
        <w:tc>
          <w:tcPr>
            <w:tcW w:w="11615" w:type="dxa"/>
            <w:gridSpan w:val="3"/>
            <w:vAlign w:val="bottom"/>
          </w:tcPr>
          <w:p w14:paraId="7E9122B6" w14:textId="77777777" w:rsidR="00A1111B" w:rsidRDefault="00A1111B" w:rsidP="00A1111B">
            <w:pPr>
              <w:ind w:left="720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lastRenderedPageBreak/>
              <w:t>Página 2</w:t>
            </w:r>
          </w:p>
        </w:tc>
      </w:tr>
    </w:tbl>
    <w:p w14:paraId="58099180" w14:textId="77777777" w:rsidR="00392FA9" w:rsidRDefault="00392FA9">
      <w:pPr>
        <w:rPr>
          <w:noProof/>
        </w:rPr>
      </w:pPr>
    </w:p>
    <w:sectPr w:rsidR="00392FA9" w:rsidSect="00776712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8A4C" w14:textId="77777777" w:rsidR="000F1D4C" w:rsidRDefault="000F1D4C" w:rsidP="0069676F">
      <w:pPr>
        <w:spacing w:after="0" w:line="240" w:lineRule="auto"/>
      </w:pPr>
      <w:r>
        <w:separator/>
      </w:r>
    </w:p>
  </w:endnote>
  <w:endnote w:type="continuationSeparator" w:id="0">
    <w:p w14:paraId="154C8301" w14:textId="77777777" w:rsidR="000F1D4C" w:rsidRDefault="000F1D4C" w:rsidP="0069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A327" w14:textId="77777777" w:rsidR="000F1D4C" w:rsidRDefault="000F1D4C" w:rsidP="0069676F">
      <w:pPr>
        <w:spacing w:after="0" w:line="240" w:lineRule="auto"/>
      </w:pPr>
      <w:r>
        <w:separator/>
      </w:r>
    </w:p>
  </w:footnote>
  <w:footnote w:type="continuationSeparator" w:id="0">
    <w:p w14:paraId="67A376AA" w14:textId="77777777" w:rsidR="000F1D4C" w:rsidRDefault="000F1D4C" w:rsidP="006967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B0"/>
    <w:rsid w:val="00021C04"/>
    <w:rsid w:val="000575DB"/>
    <w:rsid w:val="00094CD0"/>
    <w:rsid w:val="000B4502"/>
    <w:rsid w:val="000F1D4C"/>
    <w:rsid w:val="00245F5C"/>
    <w:rsid w:val="00317A95"/>
    <w:rsid w:val="00392FA9"/>
    <w:rsid w:val="004B456A"/>
    <w:rsid w:val="00515218"/>
    <w:rsid w:val="00613B6C"/>
    <w:rsid w:val="0069676F"/>
    <w:rsid w:val="00776712"/>
    <w:rsid w:val="007B6A61"/>
    <w:rsid w:val="00914F44"/>
    <w:rsid w:val="00A1111B"/>
    <w:rsid w:val="00A60FC1"/>
    <w:rsid w:val="00BE5CE3"/>
    <w:rsid w:val="00D76AB2"/>
    <w:rsid w:val="00E54E91"/>
    <w:rsid w:val="00F1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E308"/>
  <w15:chartTrackingRefBased/>
  <w15:docId w15:val="{D23701DC-8884-44E0-BB17-E63AAC69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8B0"/>
  </w:style>
  <w:style w:type="paragraph" w:styleId="Ttulo1">
    <w:name w:val="heading 1"/>
    <w:basedOn w:val="Normal"/>
    <w:next w:val="Normal"/>
    <w:link w:val="Ttulo1Car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E5CE3"/>
    <w:pPr>
      <w:spacing w:after="0" w:line="240" w:lineRule="auto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CE3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tulo1Car">
    <w:name w:val="Título 1 Car"/>
    <w:basedOn w:val="Fuentedeprrafopredeter"/>
    <w:link w:val="Ttu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0B450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96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76F"/>
  </w:style>
  <w:style w:type="paragraph" w:styleId="Piedepgina">
    <w:name w:val="footer"/>
    <w:basedOn w:val="Normal"/>
    <w:link w:val="PiedepginaCar"/>
    <w:uiPriority w:val="99"/>
    <w:unhideWhenUsed/>
    <w:rsid w:val="00696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Informe%20(tema%20Orige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</Template>
  <TotalTime>28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Torres</dc:creator>
  <cp:keywords/>
  <dc:description/>
  <cp:lastModifiedBy>Martin Torres</cp:lastModifiedBy>
  <cp:revision>6</cp:revision>
  <dcterms:created xsi:type="dcterms:W3CDTF">2025-06-02T19:51:00Z</dcterms:created>
  <dcterms:modified xsi:type="dcterms:W3CDTF">2025-06-02T20:19:00Z</dcterms:modified>
</cp:coreProperties>
</file>